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FA447" w14:textId="77777777" w:rsidR="00086B20" w:rsidRDefault="00086B20">
      <w:r>
        <w:t xml:space="preserve">                                                   </w:t>
      </w:r>
    </w:p>
    <w:p w14:paraId="763DF7C7" w14:textId="77777777" w:rsidR="00086B20" w:rsidRDefault="00086B20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529268B1" wp14:editId="55C721B2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789365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42579224" w14:textId="77777777" w:rsidR="00086B20" w:rsidRDefault="00086B20"/>
    <w:p w14:paraId="348E4ADE" w14:textId="77777777" w:rsidR="00086B20" w:rsidRPr="00086B20" w:rsidRDefault="00086B20">
      <w:pPr>
        <w:rPr>
          <w:sz w:val="32"/>
          <w:szCs w:val="32"/>
        </w:rPr>
      </w:pPr>
    </w:p>
    <w:p w14:paraId="51DAEDAE" w14:textId="77777777" w:rsidR="00086B20" w:rsidRPr="00086B20" w:rsidRDefault="00086B20">
      <w:pPr>
        <w:rPr>
          <w:b/>
          <w:bCs/>
          <w:sz w:val="44"/>
          <w:szCs w:val="44"/>
        </w:rPr>
      </w:pPr>
      <w:r w:rsidRPr="00086B20">
        <w:rPr>
          <w:b/>
          <w:bCs/>
          <w:sz w:val="44"/>
          <w:szCs w:val="44"/>
        </w:rPr>
        <w:t xml:space="preserve">          Lab Report – EE-170L Computer Programming (Lab 0</w:t>
      </w:r>
      <w:r w:rsidR="005958A2">
        <w:rPr>
          <w:b/>
          <w:bCs/>
          <w:sz w:val="44"/>
          <w:szCs w:val="44"/>
        </w:rPr>
        <w:t>3</w:t>
      </w:r>
      <w:r>
        <w:rPr>
          <w:b/>
          <w:bCs/>
          <w:sz w:val="44"/>
          <w:szCs w:val="44"/>
        </w:rPr>
        <w:t>)</w:t>
      </w:r>
    </w:p>
    <w:p w14:paraId="56DD0D8B" w14:textId="77777777" w:rsidR="00086B20" w:rsidRDefault="00086B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6B20" w14:paraId="17BED635" w14:textId="77777777" w:rsidTr="00086B20">
        <w:tc>
          <w:tcPr>
            <w:tcW w:w="4675" w:type="dxa"/>
          </w:tcPr>
          <w:p w14:paraId="795D6575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0F0A4327" w14:textId="11CBF2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6465FD">
              <w:rPr>
                <w:sz w:val="44"/>
                <w:szCs w:val="44"/>
              </w:rPr>
              <w:t xml:space="preserve">M </w:t>
            </w:r>
            <w:proofErr w:type="spellStart"/>
            <w:r w:rsidR="006465FD">
              <w:rPr>
                <w:sz w:val="44"/>
                <w:szCs w:val="44"/>
              </w:rPr>
              <w:t>Mamoon</w:t>
            </w:r>
            <w:proofErr w:type="spellEnd"/>
            <w:r w:rsidR="006465FD">
              <w:rPr>
                <w:sz w:val="44"/>
                <w:szCs w:val="44"/>
              </w:rPr>
              <w:t xml:space="preserve"> </w:t>
            </w:r>
            <w:proofErr w:type="spellStart"/>
            <w:r w:rsidR="006465FD">
              <w:rPr>
                <w:sz w:val="44"/>
                <w:szCs w:val="44"/>
              </w:rPr>
              <w:t>khattak</w:t>
            </w:r>
            <w:proofErr w:type="spellEnd"/>
          </w:p>
        </w:tc>
      </w:tr>
      <w:tr w:rsidR="00086B20" w14:paraId="547B8F2A" w14:textId="77777777" w:rsidTr="00086B20">
        <w:tc>
          <w:tcPr>
            <w:tcW w:w="4675" w:type="dxa"/>
          </w:tcPr>
          <w:p w14:paraId="0F2C7B16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14:paraId="387AA793" w14:textId="4DBF8726" w:rsidR="00086B20" w:rsidRPr="00086B20" w:rsidRDefault="00086B20" w:rsidP="00086B20">
            <w:pPr>
              <w:tabs>
                <w:tab w:val="left" w:pos="1170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6465FD">
              <w:rPr>
                <w:sz w:val="44"/>
                <w:szCs w:val="44"/>
              </w:rPr>
              <w:t>717</w:t>
            </w:r>
            <w:bookmarkStart w:id="0" w:name="_GoBack"/>
            <w:bookmarkEnd w:id="0"/>
          </w:p>
        </w:tc>
      </w:tr>
      <w:tr w:rsidR="00086B20" w14:paraId="01E1A0B9" w14:textId="77777777" w:rsidTr="00086B20">
        <w:tc>
          <w:tcPr>
            <w:tcW w:w="4675" w:type="dxa"/>
          </w:tcPr>
          <w:p w14:paraId="23301327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065B914B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086B20" w14:paraId="52357754" w14:textId="77777777" w:rsidTr="00086B20">
        <w:tc>
          <w:tcPr>
            <w:tcW w:w="4675" w:type="dxa"/>
          </w:tcPr>
          <w:p w14:paraId="47DF8EB5" w14:textId="77777777" w:rsidR="00086B20" w:rsidRPr="00086B20" w:rsidRDefault="00086B20" w:rsidP="00086B20">
            <w:pPr>
              <w:tabs>
                <w:tab w:val="left" w:pos="1275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667283C1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5958A2">
              <w:rPr>
                <w:sz w:val="44"/>
                <w:szCs w:val="44"/>
              </w:rPr>
              <w:t xml:space="preserve">3 </w:t>
            </w:r>
            <w:r>
              <w:rPr>
                <w:sz w:val="44"/>
                <w:szCs w:val="44"/>
              </w:rPr>
              <w:t>(programming)</w:t>
            </w:r>
          </w:p>
        </w:tc>
      </w:tr>
      <w:tr w:rsidR="00086B20" w14:paraId="37E0F3BE" w14:textId="77777777" w:rsidTr="00086B20">
        <w:tc>
          <w:tcPr>
            <w:tcW w:w="4675" w:type="dxa"/>
          </w:tcPr>
          <w:p w14:paraId="682FA0CA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063845F8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w14:paraId="4BF37FC9" w14:textId="77777777" w:rsidR="005958A2" w:rsidRDefault="005958A2"/>
    <w:p w14:paraId="577A31F6" w14:textId="77777777" w:rsidR="005958A2" w:rsidRDefault="005958A2">
      <w:r>
        <w:br w:type="page"/>
      </w:r>
    </w:p>
    <w:p w14:paraId="05DB9272" w14:textId="77777777" w:rsidR="005958A2" w:rsidRPr="005958A2" w:rsidRDefault="005958A2" w:rsidP="005958A2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lastRenderedPageBreak/>
        <w:t>1. Objective</w:t>
      </w:r>
    </w:p>
    <w:p w14:paraId="176874FA" w14:textId="77777777" w:rsidR="00574D02" w:rsidRPr="00217344" w:rsidRDefault="00574D02" w:rsidP="005958A2">
      <w:p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The purpose of this lab is to understand and implement:</w:t>
      </w:r>
    </w:p>
    <w:p w14:paraId="7917CC92" w14:textId="77777777" w:rsidR="00574D02" w:rsidRPr="00217344" w:rsidRDefault="00574D02" w:rsidP="005958A2">
      <w:pPr>
        <w:rPr>
          <w:b/>
          <w:bCs/>
          <w:sz w:val="32"/>
          <w:szCs w:val="32"/>
        </w:rPr>
      </w:pPr>
    </w:p>
    <w:p w14:paraId="096B44EE" w14:textId="23502FA0" w:rsidR="00574D02" w:rsidRPr="00217344" w:rsidRDefault="00574D02" w:rsidP="00574D02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Comparison/Relational Operators</w:t>
      </w:r>
    </w:p>
    <w:p w14:paraId="7B6D3C53" w14:textId="77777777" w:rsidR="00574D02" w:rsidRPr="00217344" w:rsidRDefault="00574D02" w:rsidP="005958A2">
      <w:pPr>
        <w:rPr>
          <w:b/>
          <w:bCs/>
          <w:sz w:val="32"/>
          <w:szCs w:val="32"/>
        </w:rPr>
      </w:pPr>
    </w:p>
    <w:p w14:paraId="6973530E" w14:textId="76245050" w:rsidR="00574D02" w:rsidRPr="00217344" w:rsidRDefault="00574D02" w:rsidP="00574D02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Logical Operators</w:t>
      </w:r>
    </w:p>
    <w:p w14:paraId="748538BF" w14:textId="77777777" w:rsidR="00574D02" w:rsidRPr="00217344" w:rsidRDefault="00574D02" w:rsidP="00574D02">
      <w:pPr>
        <w:pStyle w:val="ListParagraph"/>
        <w:rPr>
          <w:b/>
          <w:bCs/>
          <w:sz w:val="32"/>
          <w:szCs w:val="32"/>
        </w:rPr>
      </w:pPr>
    </w:p>
    <w:p w14:paraId="0696912B" w14:textId="77777777" w:rsidR="00574D02" w:rsidRPr="00217344" w:rsidRDefault="00574D02" w:rsidP="005958A2">
      <w:pPr>
        <w:rPr>
          <w:b/>
          <w:bCs/>
          <w:sz w:val="32"/>
          <w:szCs w:val="32"/>
        </w:rPr>
      </w:pPr>
    </w:p>
    <w:p w14:paraId="22846740" w14:textId="35DEF245" w:rsidR="00574D02" w:rsidRPr="00217344" w:rsidRDefault="00574D02" w:rsidP="00574D02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Decision-making structures (if, if-else, else-if)</w:t>
      </w:r>
    </w:p>
    <w:p w14:paraId="75E9BEF8" w14:textId="77777777" w:rsidR="00574D02" w:rsidRDefault="00574D02" w:rsidP="005958A2">
      <w:pPr>
        <w:rPr>
          <w:b/>
          <w:bCs/>
          <w:sz w:val="48"/>
          <w:szCs w:val="48"/>
        </w:rPr>
      </w:pPr>
    </w:p>
    <w:p w14:paraId="0B97EE4C" w14:textId="4C79C0E4" w:rsidR="005958A2" w:rsidRPr="005958A2" w:rsidRDefault="005958A2" w:rsidP="005958A2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2. Theory</w:t>
      </w:r>
    </w:p>
    <w:p w14:paraId="5E9D9EC4" w14:textId="77777777" w:rsidR="005958A2" w:rsidRPr="005958A2" w:rsidRDefault="005958A2" w:rsidP="005958A2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2.1 Relational Operators</w:t>
      </w:r>
    </w:p>
    <w:p w14:paraId="5FE0B824" w14:textId="77777777" w:rsidR="005958A2" w:rsidRPr="005958A2" w:rsidRDefault="005958A2" w:rsidP="005958A2">
      <w:pPr>
        <w:rPr>
          <w:sz w:val="32"/>
          <w:szCs w:val="32"/>
        </w:rPr>
      </w:pPr>
      <w:r w:rsidRPr="005958A2">
        <w:rPr>
          <w:sz w:val="32"/>
          <w:szCs w:val="32"/>
        </w:rPr>
        <w:t xml:space="preserve">Relational operators compare two values and return a </w:t>
      </w:r>
      <w:proofErr w:type="spellStart"/>
      <w:r w:rsidRPr="005958A2">
        <w:rPr>
          <w:sz w:val="32"/>
          <w:szCs w:val="32"/>
        </w:rPr>
        <w:t>boolean</w:t>
      </w:r>
      <w:proofErr w:type="spellEnd"/>
      <w:r w:rsidRPr="005958A2">
        <w:rPr>
          <w:sz w:val="32"/>
          <w:szCs w:val="32"/>
        </w:rPr>
        <w:t xml:space="preserve"> result (true or false).</w:t>
      </w:r>
      <w:r w:rsidRPr="005958A2">
        <w:rPr>
          <w:sz w:val="32"/>
          <w:szCs w:val="32"/>
        </w:rPr>
        <w:br/>
        <w:t>Examples:</w:t>
      </w:r>
    </w:p>
    <w:p w14:paraId="4B052F58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&lt; :</w:t>
      </w:r>
      <w:proofErr w:type="gramEnd"/>
      <w:r w:rsidRPr="005958A2">
        <w:rPr>
          <w:sz w:val="32"/>
          <w:szCs w:val="32"/>
        </w:rPr>
        <w:t xml:space="preserve"> Less than</w:t>
      </w:r>
    </w:p>
    <w:p w14:paraId="20F61CE3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&gt; :</w:t>
      </w:r>
      <w:proofErr w:type="gramEnd"/>
      <w:r w:rsidRPr="005958A2">
        <w:rPr>
          <w:sz w:val="32"/>
          <w:szCs w:val="32"/>
        </w:rPr>
        <w:t xml:space="preserve"> Greater than</w:t>
      </w:r>
    </w:p>
    <w:p w14:paraId="1CBEE2BF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&lt;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Less than or equal to</w:t>
      </w:r>
    </w:p>
    <w:p w14:paraId="620D684A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&gt;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Greater than or equal to</w:t>
      </w:r>
    </w:p>
    <w:p w14:paraId="3766D3D9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=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Equal to</w:t>
      </w:r>
    </w:p>
    <w:p w14:paraId="7ED9F40F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!=</w:t>
      </w:r>
      <w:proofErr w:type="gramEnd"/>
      <w:r w:rsidRPr="005958A2">
        <w:rPr>
          <w:sz w:val="32"/>
          <w:szCs w:val="32"/>
        </w:rPr>
        <w:t xml:space="preserve"> : Not equal to</w:t>
      </w:r>
    </w:p>
    <w:p w14:paraId="0A74E78D" w14:textId="77777777" w:rsidR="005958A2" w:rsidRPr="005958A2" w:rsidRDefault="005958A2" w:rsidP="005958A2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lastRenderedPageBreak/>
        <w:t>2.2 Logical Operators</w:t>
      </w:r>
    </w:p>
    <w:p w14:paraId="41E3C8B1" w14:textId="77777777" w:rsidR="005958A2" w:rsidRPr="005958A2" w:rsidRDefault="005958A2" w:rsidP="005958A2">
      <w:pPr>
        <w:rPr>
          <w:sz w:val="32"/>
          <w:szCs w:val="32"/>
        </w:rPr>
      </w:pPr>
      <w:r w:rsidRPr="005958A2">
        <w:rPr>
          <w:sz w:val="32"/>
          <w:szCs w:val="32"/>
        </w:rPr>
        <w:t>Logical operators combine or negate conditions.</w:t>
      </w:r>
    </w:p>
    <w:p w14:paraId="5A96F82E" w14:textId="77777777" w:rsidR="005958A2" w:rsidRPr="005958A2" w:rsidRDefault="005958A2" w:rsidP="005958A2">
      <w:pPr>
        <w:numPr>
          <w:ilvl w:val="0"/>
          <w:numId w:val="3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! :</w:t>
      </w:r>
      <w:proofErr w:type="gramEnd"/>
      <w:r w:rsidRPr="005958A2">
        <w:rPr>
          <w:sz w:val="32"/>
          <w:szCs w:val="32"/>
        </w:rPr>
        <w:t xml:space="preserve"> NOT</w:t>
      </w:r>
    </w:p>
    <w:p w14:paraId="6CBBDA4B" w14:textId="77777777" w:rsidR="005958A2" w:rsidRPr="005958A2" w:rsidRDefault="005958A2" w:rsidP="005958A2">
      <w:pPr>
        <w:numPr>
          <w:ilvl w:val="0"/>
          <w:numId w:val="3"/>
        </w:numPr>
        <w:rPr>
          <w:sz w:val="32"/>
          <w:szCs w:val="32"/>
        </w:rPr>
      </w:pPr>
      <w:r w:rsidRPr="005958A2">
        <w:rPr>
          <w:sz w:val="32"/>
          <w:szCs w:val="32"/>
        </w:rPr>
        <w:t>&amp;</w:t>
      </w:r>
      <w:proofErr w:type="gramStart"/>
      <w:r w:rsidRPr="005958A2">
        <w:rPr>
          <w:sz w:val="32"/>
          <w:szCs w:val="32"/>
        </w:rPr>
        <w:t>&amp; :</w:t>
      </w:r>
      <w:proofErr w:type="gramEnd"/>
      <w:r w:rsidRPr="005958A2">
        <w:rPr>
          <w:sz w:val="32"/>
          <w:szCs w:val="32"/>
        </w:rPr>
        <w:t xml:space="preserve"> AND</w:t>
      </w:r>
    </w:p>
    <w:p w14:paraId="7DB26A6D" w14:textId="77777777" w:rsidR="005958A2" w:rsidRPr="005958A2" w:rsidRDefault="005958A2" w:rsidP="005958A2">
      <w:pPr>
        <w:numPr>
          <w:ilvl w:val="0"/>
          <w:numId w:val="3"/>
        </w:numPr>
        <w:rPr>
          <w:sz w:val="32"/>
          <w:szCs w:val="32"/>
        </w:rPr>
      </w:pPr>
      <w:r w:rsidRPr="005958A2">
        <w:rPr>
          <w:sz w:val="32"/>
          <w:szCs w:val="32"/>
        </w:rPr>
        <w:t>|</w:t>
      </w:r>
      <w:proofErr w:type="gramStart"/>
      <w:r w:rsidRPr="005958A2">
        <w:rPr>
          <w:sz w:val="32"/>
          <w:szCs w:val="32"/>
        </w:rPr>
        <w:t>| :</w:t>
      </w:r>
      <w:proofErr w:type="gramEnd"/>
      <w:r w:rsidRPr="005958A2">
        <w:rPr>
          <w:sz w:val="32"/>
          <w:szCs w:val="32"/>
        </w:rPr>
        <w:t xml:space="preserve"> OR</w:t>
      </w:r>
    </w:p>
    <w:p w14:paraId="40A9C91D" w14:textId="77777777" w:rsidR="005958A2" w:rsidRPr="005958A2" w:rsidRDefault="005958A2" w:rsidP="005958A2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2.3 Decision Control Structures</w:t>
      </w:r>
    </w:p>
    <w:p w14:paraId="4C953E91" w14:textId="77777777" w:rsidR="005958A2" w:rsidRPr="005958A2" w:rsidRDefault="005958A2" w:rsidP="005958A2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if statement</w:t>
      </w:r>
      <w:r w:rsidRPr="005958A2">
        <w:rPr>
          <w:sz w:val="32"/>
          <w:szCs w:val="32"/>
        </w:rPr>
        <w:t>: Executes a block if condition is true.</w:t>
      </w:r>
    </w:p>
    <w:p w14:paraId="148E2322" w14:textId="77777777" w:rsidR="005958A2" w:rsidRPr="005958A2" w:rsidRDefault="005958A2" w:rsidP="005958A2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if-else statement</w:t>
      </w:r>
      <w:r w:rsidRPr="005958A2">
        <w:rPr>
          <w:sz w:val="32"/>
          <w:szCs w:val="32"/>
        </w:rPr>
        <w:t>: Executes one block if condition is true, otherwise another block.</w:t>
      </w:r>
    </w:p>
    <w:p w14:paraId="2BE69CC1" w14:textId="77777777" w:rsidR="005958A2" w:rsidRPr="005958A2" w:rsidRDefault="005958A2" w:rsidP="005958A2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else-if statement</w:t>
      </w:r>
      <w:r w:rsidRPr="005958A2">
        <w:rPr>
          <w:sz w:val="32"/>
          <w:szCs w:val="32"/>
        </w:rPr>
        <w:t>: Allows multiple conditions to be checked sequentially.</w:t>
      </w:r>
    </w:p>
    <w:p w14:paraId="491863F1" w14:textId="77777777" w:rsidR="005958A2" w:rsidRDefault="005958A2">
      <w:pPr>
        <w:rPr>
          <w:b/>
          <w:bCs/>
          <w:sz w:val="48"/>
          <w:szCs w:val="48"/>
        </w:rPr>
      </w:pPr>
    </w:p>
    <w:p w14:paraId="47BEE77F" w14:textId="77777777" w:rsidR="00086B20" w:rsidRDefault="005958A2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3. Programs and Results</w:t>
      </w:r>
    </w:p>
    <w:p w14:paraId="01C3CFE7" w14:textId="77777777" w:rsidR="005958A2" w:rsidRPr="008A3362" w:rsidRDefault="005958A2">
      <w:pPr>
        <w:rPr>
          <w:b/>
          <w:bCs/>
          <w:sz w:val="40"/>
          <w:szCs w:val="40"/>
        </w:rPr>
      </w:pPr>
      <w:r w:rsidRPr="008A3362">
        <w:rPr>
          <w:b/>
          <w:bCs/>
          <w:sz w:val="40"/>
          <w:szCs w:val="40"/>
        </w:rPr>
        <w:t>Task 1: Comparison Operators</w:t>
      </w:r>
    </w:p>
    <w:p w14:paraId="500B7F73" w14:textId="77777777" w:rsidR="005958A2" w:rsidRDefault="005958A2">
      <w:pPr>
        <w:rPr>
          <w:b/>
          <w:bCs/>
          <w:sz w:val="32"/>
          <w:szCs w:val="32"/>
        </w:rPr>
      </w:pPr>
    </w:p>
    <w:p w14:paraId="642530E6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01D1DB66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6ADA847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5C197E3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int main</w:t>
      </w:r>
      <w:r w:rsidR="003456C7">
        <w:rPr>
          <w:b/>
          <w:bCs/>
          <w:color w:val="1F4E79" w:themeColor="accent5" w:themeShade="80"/>
          <w:sz w:val="32"/>
          <w:szCs w:val="32"/>
        </w:rPr>
        <w:t xml:space="preserve"> </w:t>
      </w:r>
      <w:r w:rsidRPr="005958A2">
        <w:rPr>
          <w:b/>
          <w:bCs/>
          <w:color w:val="1F4E79" w:themeColor="accent5" w:themeShade="80"/>
          <w:sz w:val="32"/>
          <w:szCs w:val="32"/>
        </w:rPr>
        <w:t>() {</w:t>
      </w:r>
    </w:p>
    <w:p w14:paraId="590CB7D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int a, b;</w:t>
      </w:r>
    </w:p>
    <w:p w14:paraId="57F65A9F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lastRenderedPageBreak/>
        <w:t xml:space="preserve">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"Enter two numbers: ";</w:t>
      </w:r>
    </w:p>
    <w:p w14:paraId="20FF6E97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&gt;&gt; a &gt;&gt; b;</w:t>
      </w:r>
    </w:p>
    <w:p w14:paraId="02424EC2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44D408E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if (a == b)</w:t>
      </w:r>
    </w:p>
    <w:p w14:paraId="1567122B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"Both numbers are equal."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w14:paraId="2E30AA3A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else if (a &gt; b)</w:t>
      </w:r>
    </w:p>
    <w:p w14:paraId="1BFF4C2A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"First number is greater."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w14:paraId="2C19999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6D26D1E8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"First number is smaller."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w14:paraId="054FA221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5B0B6E3B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6090A7A5" w14:textId="77777777" w:rsid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}</w:t>
      </w:r>
    </w:p>
    <w:p w14:paraId="287C5975" w14:textId="77777777" w:rsidR="003456C7" w:rsidRDefault="003456C7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4580A24A" w14:textId="77777777" w:rsidR="003456C7" w:rsidRDefault="003456C7" w:rsidP="005958A2">
      <w:pPr>
        <w:rPr>
          <w:b/>
          <w:bCs/>
          <w:color w:val="0D0D0D" w:themeColor="text1" w:themeTint="F2"/>
          <w:sz w:val="32"/>
          <w:szCs w:val="32"/>
        </w:rPr>
      </w:pPr>
      <w:r w:rsidRPr="003456C7">
        <w:rPr>
          <w:b/>
          <w:bCs/>
          <w:color w:val="0D0D0D" w:themeColor="text1" w:themeTint="F2"/>
          <w:sz w:val="32"/>
          <w:szCs w:val="32"/>
        </w:rPr>
        <w:t>Sample Output:</w:t>
      </w:r>
    </w:p>
    <w:p w14:paraId="72DEC0FA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two numbers: 10 20</w:t>
      </w:r>
    </w:p>
    <w:p w14:paraId="669E3DB0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First number is smaller.</w:t>
      </w:r>
    </w:p>
    <w:p w14:paraId="5FB18757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38A1FEDB" w14:textId="77777777" w:rsidR="003456C7" w:rsidRPr="008A3362" w:rsidRDefault="003456C7" w:rsidP="003456C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2: Logical Operators</w:t>
      </w:r>
    </w:p>
    <w:p w14:paraId="39BAE0C4" w14:textId="77777777" w:rsidR="003456C7" w:rsidRDefault="003456C7" w:rsidP="003456C7">
      <w:pPr>
        <w:rPr>
          <w:b/>
          <w:bCs/>
          <w:color w:val="000000" w:themeColor="text1"/>
          <w:sz w:val="36"/>
          <w:szCs w:val="36"/>
        </w:rPr>
      </w:pPr>
    </w:p>
    <w:p w14:paraId="514D847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25DE903C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6650159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2958A90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w14:paraId="495A5334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w14:paraId="2936D8EB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w14:paraId="382C7FD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num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1E315E7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670171F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 &amp;&amp; num &lt; 100)</w:t>
      </w:r>
    </w:p>
    <w:p w14:paraId="3D7CF04F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between 0 and 100."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7D1BE4A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321FF8B1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does not meet the condition."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0F947B4A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4E4A8951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1C82D48D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6220DCD1" w14:textId="77777777" w:rsidR="003456C7" w:rsidRPr="008A3362" w:rsidRDefault="003456C7" w:rsidP="003456C7">
      <w:pPr>
        <w:rPr>
          <w:b/>
          <w:bCs/>
          <w:color w:val="0D0D0D" w:themeColor="text1" w:themeTint="F2"/>
          <w:sz w:val="32"/>
          <w:szCs w:val="32"/>
        </w:rPr>
      </w:pPr>
      <w:r w:rsidRPr="008A3362">
        <w:rPr>
          <w:b/>
          <w:bCs/>
          <w:color w:val="0D0D0D" w:themeColor="text1" w:themeTint="F2"/>
          <w:sz w:val="32"/>
          <w:szCs w:val="32"/>
        </w:rPr>
        <w:t>Sample Output:</w:t>
      </w:r>
    </w:p>
    <w:p w14:paraId="21C4359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a number: 50</w:t>
      </w:r>
    </w:p>
    <w:p w14:paraId="7F489866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Number is between 0 and 100.</w:t>
      </w:r>
    </w:p>
    <w:p w14:paraId="1F0B8A40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18C38335" w14:textId="77777777" w:rsidR="003456C7" w:rsidRPr="008A3362" w:rsidRDefault="003456C7" w:rsidP="003456C7">
      <w:pPr>
        <w:rPr>
          <w:b/>
          <w:bCs/>
          <w:color w:val="0D0D0D" w:themeColor="text1" w:themeTint="F2"/>
          <w:sz w:val="40"/>
          <w:szCs w:val="40"/>
        </w:rPr>
      </w:pPr>
      <w:r w:rsidRPr="008A3362">
        <w:rPr>
          <w:b/>
          <w:bCs/>
          <w:color w:val="0D0D0D" w:themeColor="text1" w:themeTint="F2"/>
          <w:sz w:val="40"/>
          <w:szCs w:val="40"/>
        </w:rPr>
        <w:t>Task 3: If Statement</w:t>
      </w:r>
    </w:p>
    <w:p w14:paraId="1F8D4672" w14:textId="77777777" w:rsidR="003456C7" w:rsidRDefault="003456C7" w:rsidP="003456C7">
      <w:pPr>
        <w:rPr>
          <w:b/>
          <w:bCs/>
          <w:color w:val="0D0D0D" w:themeColor="text1" w:themeTint="F2"/>
          <w:sz w:val="36"/>
          <w:szCs w:val="36"/>
        </w:rPr>
      </w:pPr>
    </w:p>
    <w:p w14:paraId="09D4541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31ABA81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215B4B4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46629D2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w14:paraId="5032F4BF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w14:paraId="4DE4239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w14:paraId="443660C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num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752A7A1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799BBEF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0)</w:t>
      </w:r>
    </w:p>
    <w:p w14:paraId="66FA037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positive."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2064B2B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22819C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67729DB8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33198A4A" w14:textId="77777777" w:rsidR="003456C7" w:rsidRDefault="003456C7" w:rsidP="003456C7">
      <w:pPr>
        <w:rPr>
          <w:b/>
          <w:bCs/>
          <w:sz w:val="32"/>
          <w:szCs w:val="32"/>
        </w:rPr>
      </w:pPr>
      <w:r w:rsidRPr="003456C7">
        <w:rPr>
          <w:b/>
          <w:bCs/>
          <w:sz w:val="32"/>
          <w:szCs w:val="32"/>
        </w:rPr>
        <w:t>Sample Output:</w:t>
      </w:r>
    </w:p>
    <w:p w14:paraId="75DB08A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a number: -5</w:t>
      </w:r>
    </w:p>
    <w:p w14:paraId="6EE8E635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(no output since condition is false)</w:t>
      </w:r>
    </w:p>
    <w:p w14:paraId="77D467C7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2A9E261F" w14:textId="77777777" w:rsidR="003456C7" w:rsidRPr="008A3362" w:rsidRDefault="003456C7" w:rsidP="003456C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4: If-Else Statement</w:t>
      </w:r>
    </w:p>
    <w:p w14:paraId="10292B3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166C6A9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584151B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CE8717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w14:paraId="5C55742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age;</w:t>
      </w:r>
    </w:p>
    <w:p w14:paraId="55554C5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lastRenderedPageBreak/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your age: ";</w:t>
      </w:r>
    </w:p>
    <w:p w14:paraId="445F69F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age;</w:t>
      </w:r>
    </w:p>
    <w:p w14:paraId="1B71354C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6116752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(age &gt;= 18)</w:t>
      </w:r>
    </w:p>
    <w:p w14:paraId="3599637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"You are eligible to vote."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588A71B9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5239B2B4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"You are not eligible to vote."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0A897DD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7AD111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2574BE53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0AB64761" w14:textId="77777777" w:rsidR="003456C7" w:rsidRDefault="003456C7" w:rsidP="003456C7">
      <w:pPr>
        <w:rPr>
          <w:b/>
          <w:bCs/>
          <w:color w:val="000000" w:themeColor="text1"/>
          <w:sz w:val="32"/>
          <w:szCs w:val="32"/>
        </w:rPr>
      </w:pPr>
      <w:r w:rsidRPr="003456C7">
        <w:rPr>
          <w:b/>
          <w:bCs/>
          <w:color w:val="000000" w:themeColor="text1"/>
          <w:sz w:val="32"/>
          <w:szCs w:val="32"/>
        </w:rPr>
        <w:t>Sample Output:</w:t>
      </w:r>
    </w:p>
    <w:p w14:paraId="0DDD03D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your age: 16</w:t>
      </w:r>
    </w:p>
    <w:p w14:paraId="72E84FE0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You are not eligible to vote.</w:t>
      </w:r>
    </w:p>
    <w:p w14:paraId="554D343E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0DDA0FB5" w14:textId="77777777" w:rsidR="003456C7" w:rsidRPr="008A3362" w:rsidRDefault="003456C7" w:rsidP="003456C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5: Else-If Statement</w:t>
      </w:r>
    </w:p>
    <w:p w14:paraId="01995CCA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7389502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75D5C149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24650B5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370481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w14:paraId="158A8B8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w14:paraId="7F166B9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lastRenderedPageBreak/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w14:paraId="1A2B5621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num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0B93FFA4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47C2ED4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0)</w:t>
      </w:r>
    </w:p>
    <w:p w14:paraId="1C15873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positive."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00F0712B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 if (num &lt; 0)</w:t>
      </w:r>
    </w:p>
    <w:p w14:paraId="2332369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negative."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586532FF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3D62347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zero."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7B82C67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6303AC66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1EF9ACAF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6B627111" w14:textId="77777777" w:rsidR="00312F8D" w:rsidRDefault="00312F8D" w:rsidP="003456C7">
      <w:pPr>
        <w:rPr>
          <w:b/>
          <w:bCs/>
          <w:color w:val="0D0D0D" w:themeColor="text1" w:themeTint="F2"/>
          <w:sz w:val="32"/>
          <w:szCs w:val="32"/>
        </w:rPr>
      </w:pPr>
      <w:r w:rsidRPr="00312F8D">
        <w:rPr>
          <w:b/>
          <w:bCs/>
          <w:color w:val="0D0D0D" w:themeColor="text1" w:themeTint="F2"/>
          <w:sz w:val="32"/>
          <w:szCs w:val="32"/>
        </w:rPr>
        <w:t>Sample Output:</w:t>
      </w:r>
    </w:p>
    <w:p w14:paraId="3A987B8F" w14:textId="77777777" w:rsidR="00312F8D" w:rsidRP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  <w:r w:rsidRPr="00312F8D">
        <w:rPr>
          <w:b/>
          <w:bCs/>
          <w:color w:val="1F4E79" w:themeColor="accent5" w:themeShade="80"/>
          <w:sz w:val="32"/>
          <w:szCs w:val="32"/>
        </w:rPr>
        <w:t>Enter a number: 0</w:t>
      </w:r>
    </w:p>
    <w:p w14:paraId="06C8E376" w14:textId="77777777" w:rsid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  <w:r w:rsidRPr="00312F8D">
        <w:rPr>
          <w:b/>
          <w:bCs/>
          <w:color w:val="1F4E79" w:themeColor="accent5" w:themeShade="80"/>
          <w:sz w:val="32"/>
          <w:szCs w:val="32"/>
        </w:rPr>
        <w:t>Number is zero.</w:t>
      </w:r>
    </w:p>
    <w:p w14:paraId="63CAD66B" w14:textId="77777777" w:rsid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</w:p>
    <w:p w14:paraId="7790BBAE" w14:textId="77777777" w:rsidR="00312F8D" w:rsidRPr="00312F8D" w:rsidRDefault="00312F8D" w:rsidP="00312F8D">
      <w:pPr>
        <w:rPr>
          <w:b/>
          <w:bCs/>
          <w:sz w:val="48"/>
          <w:szCs w:val="48"/>
        </w:rPr>
      </w:pPr>
      <w:r w:rsidRPr="00312F8D">
        <w:rPr>
          <w:b/>
          <w:bCs/>
          <w:sz w:val="48"/>
          <w:szCs w:val="48"/>
        </w:rPr>
        <w:t>4. Discussion</w:t>
      </w:r>
    </w:p>
    <w:p w14:paraId="067D093C" w14:textId="77777777" w:rsidR="00312F8D" w:rsidRPr="00312F8D" w:rsidRDefault="00312F8D" w:rsidP="00312F8D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Relational operators allow comparison between values, essential for decision-making.</w:t>
      </w:r>
    </w:p>
    <w:p w14:paraId="05D8026A" w14:textId="77777777" w:rsidR="00312F8D" w:rsidRPr="00312F8D" w:rsidRDefault="00312F8D" w:rsidP="00312F8D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Logical operators combine conditions, making programs more flexible.</w:t>
      </w:r>
    </w:p>
    <w:p w14:paraId="4AE15827" w14:textId="77777777" w:rsidR="00312F8D" w:rsidRPr="00312F8D" w:rsidRDefault="00312F8D" w:rsidP="00312F8D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lastRenderedPageBreak/>
        <w:t>Control structures (if, if-else, else-if) enable branching logic, allowing programs to respond differently based on input.</w:t>
      </w:r>
    </w:p>
    <w:p w14:paraId="41FF9A1F" w14:textId="77777777" w:rsidR="00312F8D" w:rsidRPr="00312F8D" w:rsidRDefault="00312F8D" w:rsidP="00312F8D">
      <w:pPr>
        <w:rPr>
          <w:b/>
          <w:bCs/>
          <w:sz w:val="48"/>
          <w:szCs w:val="48"/>
        </w:rPr>
      </w:pPr>
      <w:r w:rsidRPr="00312F8D">
        <w:rPr>
          <w:b/>
          <w:bCs/>
          <w:sz w:val="48"/>
          <w:szCs w:val="48"/>
        </w:rPr>
        <w:t>5. Conclusion</w:t>
      </w:r>
    </w:p>
    <w:p w14:paraId="05C87BD2" w14:textId="77777777" w:rsidR="00312F8D" w:rsidRPr="00312F8D" w:rsidRDefault="00312F8D" w:rsidP="00312F8D">
      <w:pPr>
        <w:rPr>
          <w:sz w:val="32"/>
          <w:szCs w:val="32"/>
        </w:rPr>
      </w:pPr>
      <w:r w:rsidRPr="00312F8D">
        <w:rPr>
          <w:sz w:val="32"/>
          <w:szCs w:val="32"/>
        </w:rPr>
        <w:t>In this lab, I successfully implemented relational operators, logical operators, and conditional statements in C++. These concepts are fundamental for writing programs that make decisions based on user input.</w:t>
      </w:r>
    </w:p>
    <w:p w14:paraId="7742D19F" w14:textId="77777777" w:rsidR="00312F8D" w:rsidRP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</w:p>
    <w:p w14:paraId="5970B2A7" w14:textId="77777777" w:rsidR="003456C7" w:rsidRPr="003456C7" w:rsidRDefault="003456C7" w:rsidP="003456C7">
      <w:pPr>
        <w:rPr>
          <w:b/>
          <w:bCs/>
          <w:color w:val="1F4E79" w:themeColor="accent5" w:themeShade="80"/>
          <w:sz w:val="36"/>
          <w:szCs w:val="36"/>
        </w:rPr>
      </w:pPr>
    </w:p>
    <w:p w14:paraId="53828E1A" w14:textId="77777777" w:rsidR="003456C7" w:rsidRPr="003456C7" w:rsidRDefault="003456C7" w:rsidP="003456C7">
      <w:pPr>
        <w:rPr>
          <w:b/>
          <w:bCs/>
          <w:color w:val="1F4E79" w:themeColor="accent5" w:themeShade="80"/>
          <w:sz w:val="36"/>
          <w:szCs w:val="36"/>
        </w:rPr>
      </w:pPr>
    </w:p>
    <w:sectPr w:rsidR="003456C7" w:rsidRPr="00345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D4AF5"/>
    <w:multiLevelType w:val="multilevel"/>
    <w:tmpl w:val="B78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9579D"/>
    <w:multiLevelType w:val="multilevel"/>
    <w:tmpl w:val="D35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F0684"/>
    <w:multiLevelType w:val="multilevel"/>
    <w:tmpl w:val="4EB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41BE6"/>
    <w:multiLevelType w:val="multilevel"/>
    <w:tmpl w:val="F09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A537D"/>
    <w:multiLevelType w:val="hybridMultilevel"/>
    <w:tmpl w:val="34C03390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F1797"/>
    <w:multiLevelType w:val="multilevel"/>
    <w:tmpl w:val="7B2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8A2"/>
    <w:rsid w:val="00086B20"/>
    <w:rsid w:val="000F28B3"/>
    <w:rsid w:val="001B6EA8"/>
    <w:rsid w:val="00217344"/>
    <w:rsid w:val="00312F8D"/>
    <w:rsid w:val="00326C78"/>
    <w:rsid w:val="003456C7"/>
    <w:rsid w:val="00574D02"/>
    <w:rsid w:val="005958A2"/>
    <w:rsid w:val="006465FD"/>
    <w:rsid w:val="00680EE7"/>
    <w:rsid w:val="00681E48"/>
    <w:rsid w:val="006949C3"/>
    <w:rsid w:val="007A3944"/>
    <w:rsid w:val="0084422B"/>
    <w:rsid w:val="008A3362"/>
    <w:rsid w:val="008F2BBC"/>
    <w:rsid w:val="00915EC4"/>
    <w:rsid w:val="009F57BC"/>
    <w:rsid w:val="00B3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7CF8"/>
  <w15:chartTrackingRefBased/>
  <w15:docId w15:val="{72AB3CB9-4D63-40D7-B798-E4F8A672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Valley\Documents\Custom%20Office%20Templates\LAB%20REPORT%20TEMPLE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A206E-2D18-4689-8B12-57BE2017D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TEMPLETE</Template>
  <TotalTime>3</TotalTime>
  <Pages>1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Valley</dc:creator>
  <cp:keywords/>
  <dc:description/>
  <cp:lastModifiedBy>MUHAMMAD FAIZAN</cp:lastModifiedBy>
  <cp:revision>4</cp:revision>
  <dcterms:created xsi:type="dcterms:W3CDTF">2026-03-04T19:44:00Z</dcterms:created>
  <dcterms:modified xsi:type="dcterms:W3CDTF">2026-03-09T18:17:00Z</dcterms:modified>
</cp:coreProperties>
</file>